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33FD" w:rsidRPr="00FE6651" w:rsidRDefault="003333FD" w:rsidP="003333FD">
      <w:pPr>
        <w:jc w:val="both"/>
        <w:rPr>
          <w:rFonts w:ascii="Tahoma" w:hAnsi="Tahoma" w:cs="Tahoma"/>
        </w:rPr>
      </w:pPr>
      <w:r w:rsidRPr="00FE6651">
        <w:rPr>
          <w:rFonts w:ascii="Tahoma" w:hAnsi="Tahoma" w:cs="Tahoma"/>
        </w:rPr>
        <w:t xml:space="preserve">Barranquilla, </w:t>
      </w:r>
      <w:r w:rsidR="005A615C">
        <w:rPr>
          <w:rFonts w:ascii="Tahoma" w:hAnsi="Tahoma" w:cs="Tahoma"/>
        </w:rPr>
        <w:t>7</w:t>
      </w:r>
      <w:r w:rsidRPr="00FE6651">
        <w:rPr>
          <w:rFonts w:ascii="Tahoma" w:hAnsi="Tahoma" w:cs="Tahoma"/>
        </w:rPr>
        <w:t xml:space="preserve"> de </w:t>
      </w:r>
      <w:r w:rsidR="005A615C">
        <w:rPr>
          <w:rFonts w:ascii="Tahoma" w:hAnsi="Tahoma" w:cs="Tahoma"/>
        </w:rPr>
        <w:t>septiembre</w:t>
      </w:r>
      <w:r w:rsidRPr="00FE6651">
        <w:rPr>
          <w:rFonts w:ascii="Tahoma" w:hAnsi="Tahoma" w:cs="Tahoma"/>
        </w:rPr>
        <w:t xml:space="preserve"> de 2022</w:t>
      </w:r>
    </w:p>
    <w:p w:rsidR="003333FD" w:rsidRPr="00FE6651" w:rsidRDefault="003333FD" w:rsidP="003333FD">
      <w:pPr>
        <w:jc w:val="both"/>
        <w:rPr>
          <w:rFonts w:ascii="Tahoma" w:hAnsi="Tahoma" w:cs="Tahoma"/>
        </w:rPr>
      </w:pPr>
    </w:p>
    <w:p w:rsidR="003333FD" w:rsidRPr="00FE6651" w:rsidRDefault="00FE6651" w:rsidP="003333FD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>Señores</w:t>
      </w:r>
    </w:p>
    <w:p w:rsidR="003333FD" w:rsidRPr="00FE6651" w:rsidRDefault="00FE6651" w:rsidP="003333FD">
      <w:pPr>
        <w:jc w:val="both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Proveedores</w:t>
      </w:r>
    </w:p>
    <w:p w:rsidR="003333FD" w:rsidRPr="00FE6651" w:rsidRDefault="003333FD" w:rsidP="003333FD">
      <w:pPr>
        <w:jc w:val="both"/>
        <w:rPr>
          <w:rFonts w:ascii="Tahoma" w:hAnsi="Tahoma" w:cs="Tahoma"/>
        </w:rPr>
      </w:pPr>
      <w:r w:rsidRPr="00FE6651">
        <w:rPr>
          <w:rFonts w:ascii="Tahoma" w:hAnsi="Tahoma" w:cs="Tahoma"/>
        </w:rPr>
        <w:t>Ciudad</w:t>
      </w:r>
    </w:p>
    <w:p w:rsidR="003333FD" w:rsidRPr="00FE6651" w:rsidRDefault="003333FD" w:rsidP="003333FD">
      <w:pPr>
        <w:jc w:val="both"/>
        <w:rPr>
          <w:rFonts w:ascii="Tahoma" w:hAnsi="Tahoma" w:cs="Tahoma"/>
        </w:rPr>
      </w:pPr>
    </w:p>
    <w:p w:rsidR="00FE6651" w:rsidRPr="00FE6651" w:rsidRDefault="00FE6651" w:rsidP="00FE6651">
      <w:pPr>
        <w:rPr>
          <w:rFonts w:ascii="Tahoma" w:hAnsi="Tahoma" w:cs="Tahoma"/>
        </w:rPr>
      </w:pPr>
      <w:r>
        <w:rPr>
          <w:rFonts w:ascii="Tahoma" w:hAnsi="Tahoma" w:cs="Tahoma"/>
        </w:rPr>
        <w:t>Asunto: N</w:t>
      </w:r>
      <w:r w:rsidRPr="00FE6651">
        <w:rPr>
          <w:rFonts w:ascii="Tahoma" w:hAnsi="Tahoma" w:cs="Tahoma"/>
        </w:rPr>
        <w:t>otificación de operaciones con facturadores electrónicos</w:t>
      </w:r>
    </w:p>
    <w:p w:rsidR="003333FD" w:rsidRPr="00FE6651" w:rsidRDefault="003333FD" w:rsidP="003333FD">
      <w:pPr>
        <w:jc w:val="both"/>
        <w:rPr>
          <w:rFonts w:ascii="Tahoma" w:hAnsi="Tahoma" w:cs="Tahoma"/>
        </w:rPr>
      </w:pPr>
    </w:p>
    <w:p w:rsidR="003333FD" w:rsidRPr="00FE6651" w:rsidRDefault="00FE6651" w:rsidP="003333FD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>Cordial saludo.</w:t>
      </w:r>
    </w:p>
    <w:p w:rsidR="00FE6651" w:rsidRDefault="00FE6651" w:rsidP="003333FD">
      <w:pPr>
        <w:jc w:val="both"/>
        <w:rPr>
          <w:rFonts w:ascii="Tahoma" w:hAnsi="Tahoma" w:cs="Tahoma"/>
        </w:rPr>
      </w:pPr>
    </w:p>
    <w:p w:rsidR="00FE6651" w:rsidRDefault="00FE6651" w:rsidP="00FE6651">
      <w:pPr>
        <w:jc w:val="both"/>
        <w:rPr>
          <w:rFonts w:ascii="Tahoma" w:hAnsi="Tahoma" w:cs="Tahoma"/>
        </w:rPr>
      </w:pPr>
      <w:r w:rsidRPr="00FE6651">
        <w:rPr>
          <w:rFonts w:ascii="Tahoma" w:hAnsi="Tahoma" w:cs="Tahoma"/>
        </w:rPr>
        <w:t>En aras  de con</w:t>
      </w:r>
      <w:r>
        <w:rPr>
          <w:rFonts w:ascii="Tahoma" w:hAnsi="Tahoma" w:cs="Tahoma"/>
        </w:rPr>
        <w:t>tinuar  trabajando en equipo</w:t>
      </w:r>
      <w:r w:rsidRPr="00FE6651">
        <w:rPr>
          <w:rFonts w:ascii="Tahoma" w:hAnsi="Tahoma" w:cs="Tahoma"/>
        </w:rPr>
        <w:t xml:space="preserve"> como aliados estratégicos</w:t>
      </w:r>
      <w:r w:rsidR="00883302">
        <w:rPr>
          <w:rFonts w:ascii="Tahoma" w:hAnsi="Tahoma" w:cs="Tahoma"/>
        </w:rPr>
        <w:t>,</w:t>
      </w:r>
      <w:r w:rsidRPr="00FE6651">
        <w:rPr>
          <w:rFonts w:ascii="Tahoma" w:hAnsi="Tahoma" w:cs="Tahoma"/>
        </w:rPr>
        <w:t xml:space="preserve"> </w:t>
      </w:r>
      <w:r w:rsidR="00883302">
        <w:rPr>
          <w:rFonts w:ascii="Tahoma" w:hAnsi="Tahoma" w:cs="Tahoma"/>
        </w:rPr>
        <w:t xml:space="preserve">para </w:t>
      </w:r>
      <w:r w:rsidRPr="00FE6651">
        <w:rPr>
          <w:rFonts w:ascii="Tahoma" w:hAnsi="Tahoma" w:cs="Tahoma"/>
        </w:rPr>
        <w:t>seguir brindando una  atención oportuna a  nuestros usuarios</w:t>
      </w:r>
      <w:r>
        <w:rPr>
          <w:rFonts w:ascii="Tahoma" w:hAnsi="Tahoma" w:cs="Tahoma"/>
        </w:rPr>
        <w:t xml:space="preserve"> </w:t>
      </w:r>
      <w:r w:rsidRPr="00FE6651">
        <w:rPr>
          <w:rFonts w:ascii="Tahoma" w:hAnsi="Tahoma" w:cs="Tahoma"/>
        </w:rPr>
        <w:t xml:space="preserve">y mantener nuestros  lasos comerciales, </w:t>
      </w:r>
      <w:r>
        <w:rPr>
          <w:rFonts w:ascii="Tahoma" w:hAnsi="Tahoma" w:cs="Tahoma"/>
        </w:rPr>
        <w:t xml:space="preserve">nos permitimos </w:t>
      </w:r>
      <w:r w:rsidR="00282F4C">
        <w:rPr>
          <w:rFonts w:ascii="Tahoma" w:hAnsi="Tahoma" w:cs="Tahoma"/>
        </w:rPr>
        <w:t>confirmar</w:t>
      </w:r>
      <w:r>
        <w:rPr>
          <w:rFonts w:ascii="Tahoma" w:hAnsi="Tahoma" w:cs="Tahoma"/>
        </w:rPr>
        <w:t xml:space="preserve"> que nuestro </w:t>
      </w:r>
      <w:r w:rsidR="00282F4C">
        <w:rPr>
          <w:rFonts w:ascii="Tahoma" w:hAnsi="Tahoma" w:cs="Tahoma"/>
        </w:rPr>
        <w:t xml:space="preserve">canal </w:t>
      </w:r>
      <w:r>
        <w:rPr>
          <w:rFonts w:ascii="Tahoma" w:hAnsi="Tahoma" w:cs="Tahoma"/>
        </w:rPr>
        <w:t>de</w:t>
      </w:r>
      <w:r w:rsidR="00282F4C">
        <w:rPr>
          <w:rFonts w:ascii="Tahoma" w:hAnsi="Tahoma" w:cs="Tahoma"/>
        </w:rPr>
        <w:t xml:space="preserve"> comunicación para la </w:t>
      </w:r>
      <w:r>
        <w:rPr>
          <w:rFonts w:ascii="Tahoma" w:hAnsi="Tahoma" w:cs="Tahoma"/>
        </w:rPr>
        <w:t xml:space="preserve"> </w:t>
      </w:r>
      <w:r w:rsidRPr="00FE6651">
        <w:rPr>
          <w:rFonts w:ascii="Tahoma" w:hAnsi="Tahoma" w:cs="Tahoma"/>
        </w:rPr>
        <w:t>recepción y radicación de facturas</w:t>
      </w:r>
      <w:r>
        <w:rPr>
          <w:rFonts w:ascii="Tahoma" w:hAnsi="Tahoma" w:cs="Tahoma"/>
        </w:rPr>
        <w:t xml:space="preserve"> </w:t>
      </w:r>
      <w:r w:rsidRPr="00FE6651">
        <w:rPr>
          <w:rFonts w:ascii="Tahoma" w:hAnsi="Tahoma" w:cs="Tahoma"/>
        </w:rPr>
        <w:t>electrónicas</w:t>
      </w:r>
      <w:r w:rsidR="00282F4C">
        <w:rPr>
          <w:rFonts w:ascii="Tahoma" w:hAnsi="Tahoma" w:cs="Tahoma"/>
        </w:rPr>
        <w:t>,</w:t>
      </w:r>
      <w:r>
        <w:rPr>
          <w:rFonts w:ascii="Tahoma" w:hAnsi="Tahoma" w:cs="Tahoma"/>
        </w:rPr>
        <w:t xml:space="preserve"> es el siguiente correo</w:t>
      </w:r>
      <w:r w:rsidR="00282F4C">
        <w:rPr>
          <w:rFonts w:ascii="Tahoma" w:hAnsi="Tahoma" w:cs="Tahoma"/>
        </w:rPr>
        <w:t xml:space="preserve"> electrónico:</w:t>
      </w:r>
      <w:r>
        <w:rPr>
          <w:rFonts w:ascii="Tahoma" w:hAnsi="Tahoma" w:cs="Tahoma"/>
        </w:rPr>
        <w:t xml:space="preserve"> </w:t>
      </w:r>
      <w:r w:rsidRPr="00FE6651">
        <w:rPr>
          <w:rFonts w:ascii="Tahoma" w:hAnsi="Tahoma" w:cs="Tahoma"/>
        </w:rPr>
        <w:t xml:space="preserve"> </w:t>
      </w:r>
      <w:hyperlink r:id="rId8" w:history="1">
        <w:r w:rsidR="007F273A" w:rsidRPr="007F273A">
          <w:rPr>
            <w:rStyle w:val="Hipervnculo"/>
            <w:rFonts w:ascii="Tahoma" w:hAnsi="Tahoma" w:cs="Tahoma"/>
            <w:u w:val="none"/>
          </w:rPr>
          <w:t>890102768_cuentasdesalud@factureinbox.co</w:t>
        </w:r>
      </w:hyperlink>
      <w:r w:rsidR="007F273A" w:rsidRPr="007F273A">
        <w:rPr>
          <w:rStyle w:val="Hipervnculo"/>
          <w:rFonts w:ascii="Tahoma" w:hAnsi="Tahoma" w:cs="Tahoma"/>
          <w:u w:val="none"/>
        </w:rPr>
        <w:t>.</w:t>
      </w:r>
      <w:r w:rsidR="007F273A">
        <w:rPr>
          <w:rStyle w:val="Hipervnculo"/>
          <w:rFonts w:ascii="Tahoma" w:hAnsi="Tahoma" w:cs="Tahoma"/>
        </w:rPr>
        <w:t xml:space="preserve"> </w:t>
      </w:r>
    </w:p>
    <w:p w:rsidR="00FE6651" w:rsidRDefault="00FE6651" w:rsidP="00FE6651">
      <w:pPr>
        <w:jc w:val="both"/>
        <w:rPr>
          <w:rFonts w:ascii="Tahoma" w:hAnsi="Tahoma" w:cs="Tahoma"/>
        </w:rPr>
      </w:pPr>
    </w:p>
    <w:p w:rsidR="00FE6651" w:rsidRDefault="00FE6651" w:rsidP="00FE6651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>L</w:t>
      </w:r>
      <w:r w:rsidRPr="00FE6651">
        <w:rPr>
          <w:rFonts w:ascii="Tahoma" w:hAnsi="Tahoma" w:cs="Tahoma"/>
        </w:rPr>
        <w:t>o anterior</w:t>
      </w:r>
      <w:r>
        <w:rPr>
          <w:rFonts w:ascii="Tahoma" w:hAnsi="Tahoma" w:cs="Tahoma"/>
        </w:rPr>
        <w:t>,</w:t>
      </w:r>
      <w:r w:rsidRPr="00FE6651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es</w:t>
      </w:r>
      <w:r w:rsidRPr="00FE6651">
        <w:rPr>
          <w:rFonts w:ascii="Tahoma" w:hAnsi="Tahoma" w:cs="Tahoma"/>
        </w:rPr>
        <w:t xml:space="preserve"> con el fin de garantizar </w:t>
      </w:r>
      <w:r w:rsidR="00282F4C">
        <w:rPr>
          <w:rFonts w:ascii="Tahoma" w:hAnsi="Tahoma" w:cs="Tahoma"/>
        </w:rPr>
        <w:t xml:space="preserve">que </w:t>
      </w:r>
      <w:r w:rsidRPr="00FE6651">
        <w:rPr>
          <w:rFonts w:ascii="Tahoma" w:hAnsi="Tahoma" w:cs="Tahoma"/>
        </w:rPr>
        <w:t xml:space="preserve">el proceso de </w:t>
      </w:r>
      <w:r w:rsidR="00965FB6">
        <w:rPr>
          <w:rFonts w:ascii="Tahoma" w:hAnsi="Tahoma" w:cs="Tahoma"/>
        </w:rPr>
        <w:t xml:space="preserve">acuse, recibido del bien o servicio y aceptación </w:t>
      </w:r>
      <w:r w:rsidRPr="00FE6651">
        <w:rPr>
          <w:rFonts w:ascii="Tahoma" w:hAnsi="Tahoma" w:cs="Tahoma"/>
        </w:rPr>
        <w:t>facturas</w:t>
      </w:r>
      <w:r>
        <w:rPr>
          <w:rFonts w:ascii="Tahoma" w:hAnsi="Tahoma" w:cs="Tahoma"/>
        </w:rPr>
        <w:t xml:space="preserve"> </w:t>
      </w:r>
      <w:r w:rsidRPr="00FE6651">
        <w:rPr>
          <w:rFonts w:ascii="Tahoma" w:hAnsi="Tahoma" w:cs="Tahoma"/>
        </w:rPr>
        <w:t xml:space="preserve">electrónicas sea exitoso, dando estricto cumplimiento a las  indicaciones dadas por la DIAN en materia del manejo de facturación electrónica, conforme a las </w:t>
      </w:r>
      <w:r w:rsidR="003B1375" w:rsidRPr="00FE6651">
        <w:rPr>
          <w:rFonts w:ascii="Tahoma" w:hAnsi="Tahoma" w:cs="Tahoma"/>
        </w:rPr>
        <w:t>resolución</w:t>
      </w:r>
      <w:r w:rsidRPr="00FE6651">
        <w:rPr>
          <w:rFonts w:ascii="Tahoma" w:hAnsi="Tahoma" w:cs="Tahoma"/>
        </w:rPr>
        <w:t xml:space="preserve"> N° </w:t>
      </w:r>
      <w:r w:rsidR="00965FB6">
        <w:rPr>
          <w:rFonts w:ascii="Tahoma" w:hAnsi="Tahoma" w:cs="Tahoma"/>
        </w:rPr>
        <w:t>085 del 2022</w:t>
      </w:r>
      <w:r w:rsidRPr="00FE6651">
        <w:rPr>
          <w:rFonts w:ascii="Tahoma" w:hAnsi="Tahoma" w:cs="Tahoma"/>
        </w:rPr>
        <w:t xml:space="preserve"> e instructivos pertinentes</w:t>
      </w:r>
      <w:r w:rsidR="00282F4C">
        <w:rPr>
          <w:rFonts w:ascii="Tahoma" w:hAnsi="Tahoma" w:cs="Tahoma"/>
        </w:rPr>
        <w:t>.</w:t>
      </w:r>
    </w:p>
    <w:p w:rsidR="00FE6651" w:rsidRDefault="00FE6651" w:rsidP="00FE6651">
      <w:pPr>
        <w:jc w:val="both"/>
        <w:rPr>
          <w:rFonts w:ascii="Tahoma" w:hAnsi="Tahoma" w:cs="Tahoma"/>
        </w:rPr>
      </w:pPr>
    </w:p>
    <w:p w:rsidR="003333FD" w:rsidRDefault="00282F4C" w:rsidP="003333FD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>Así</w:t>
      </w:r>
      <w:r w:rsidR="00FE6651">
        <w:rPr>
          <w:rFonts w:ascii="Tahoma" w:hAnsi="Tahoma" w:cs="Tahoma"/>
        </w:rPr>
        <w:t xml:space="preserve"> mimo, nos complace informar que nuestro correo </w:t>
      </w:r>
      <w:r>
        <w:rPr>
          <w:rFonts w:ascii="Tahoma" w:hAnsi="Tahoma" w:cs="Tahoma"/>
        </w:rPr>
        <w:t xml:space="preserve">institucional y autorizado </w:t>
      </w:r>
      <w:r w:rsidR="00FE6651">
        <w:rPr>
          <w:rFonts w:ascii="Tahoma" w:hAnsi="Tahoma" w:cs="Tahoma"/>
        </w:rPr>
        <w:t xml:space="preserve">para </w:t>
      </w:r>
      <w:r w:rsidR="003333FD" w:rsidRPr="00FE6651">
        <w:rPr>
          <w:rFonts w:ascii="Tahoma" w:hAnsi="Tahoma" w:cs="Tahoma"/>
        </w:rPr>
        <w:t xml:space="preserve">la </w:t>
      </w:r>
      <w:r>
        <w:rPr>
          <w:rFonts w:ascii="Tahoma" w:hAnsi="Tahoma" w:cs="Tahoma"/>
        </w:rPr>
        <w:t>recepción de estados</w:t>
      </w:r>
      <w:r w:rsidR="00883302">
        <w:rPr>
          <w:rFonts w:ascii="Tahoma" w:hAnsi="Tahoma" w:cs="Tahoma"/>
        </w:rPr>
        <w:t xml:space="preserve"> de cuentas es la cuenta de c</w:t>
      </w:r>
      <w:r w:rsidR="003333FD" w:rsidRPr="00FE6651">
        <w:rPr>
          <w:rFonts w:ascii="Tahoma" w:hAnsi="Tahoma" w:cs="Tahoma"/>
        </w:rPr>
        <w:t>orreo</w:t>
      </w:r>
      <w:r>
        <w:rPr>
          <w:rFonts w:ascii="Tahoma" w:hAnsi="Tahoma" w:cs="Tahoma"/>
        </w:rPr>
        <w:t xml:space="preserve"> determinad</w:t>
      </w:r>
      <w:r w:rsidR="00883302">
        <w:rPr>
          <w:rFonts w:ascii="Tahoma" w:hAnsi="Tahoma" w:cs="Tahoma"/>
        </w:rPr>
        <w:t>a</w:t>
      </w:r>
      <w:r>
        <w:rPr>
          <w:rFonts w:ascii="Tahoma" w:hAnsi="Tahoma" w:cs="Tahoma"/>
        </w:rPr>
        <w:t xml:space="preserve"> para tal fin</w:t>
      </w:r>
      <w:r w:rsidR="003333FD" w:rsidRPr="00FE6651">
        <w:rPr>
          <w:rFonts w:ascii="Tahoma" w:hAnsi="Tahoma" w:cs="Tahoma"/>
        </w:rPr>
        <w:t> </w:t>
      </w:r>
      <w:hyperlink r:id="rId9" w:history="1">
        <w:r w:rsidR="00F21C7C" w:rsidRPr="00F32850">
          <w:rPr>
            <w:rStyle w:val="Hipervnculo"/>
            <w:rFonts w:ascii="Tahoma" w:hAnsi="Tahoma" w:cs="Tahoma"/>
          </w:rPr>
          <w:t>tesoreria8@clinicageneraldelnorte.com</w:t>
        </w:r>
      </w:hyperlink>
      <w:r>
        <w:rPr>
          <w:rStyle w:val="Hipervnculo"/>
          <w:rFonts w:ascii="Tahoma" w:hAnsi="Tahoma" w:cs="Tahoma"/>
        </w:rPr>
        <w:t>,</w:t>
      </w:r>
      <w:r w:rsidRPr="00282F4C">
        <w:rPr>
          <w:rFonts w:ascii="Tahoma" w:hAnsi="Tahoma" w:cs="Tahoma"/>
        </w:rPr>
        <w:t xml:space="preserve"> </w:t>
      </w:r>
      <w:r w:rsidR="00883302">
        <w:rPr>
          <w:rFonts w:ascii="Tahoma" w:hAnsi="Tahoma" w:cs="Tahoma"/>
        </w:rPr>
        <w:t xml:space="preserve">responsable la Sra. </w:t>
      </w:r>
      <w:r w:rsidR="00F21C7C">
        <w:rPr>
          <w:rFonts w:ascii="Tahoma" w:hAnsi="Tahoma" w:cs="Tahoma"/>
        </w:rPr>
        <w:t>Eliana Reyes Molina</w:t>
      </w:r>
      <w:r w:rsidR="00883302">
        <w:rPr>
          <w:rFonts w:ascii="Tahoma" w:hAnsi="Tahoma" w:cs="Tahoma"/>
        </w:rPr>
        <w:t xml:space="preserve">, </w:t>
      </w:r>
      <w:r w:rsidR="00F21C7C">
        <w:rPr>
          <w:rFonts w:ascii="Tahoma" w:hAnsi="Tahoma" w:cs="Tahoma"/>
        </w:rPr>
        <w:t xml:space="preserve">Auditor de Tesorería y para la solicitud de soportes de pago se encuentra autorizado el correo electrónico </w:t>
      </w:r>
      <w:r w:rsidR="00F21C7C" w:rsidRPr="00F21C7C">
        <w:rPr>
          <w:rStyle w:val="Hipervnculo"/>
          <w:rFonts w:ascii="Tahoma" w:hAnsi="Tahoma" w:cs="Tahoma"/>
        </w:rPr>
        <w:t>tesoreria12@clinicageneraldelnorte.com</w:t>
      </w:r>
      <w:r w:rsidR="00F21C7C">
        <w:rPr>
          <w:rFonts w:ascii="Tahoma" w:hAnsi="Tahoma" w:cs="Tahoma"/>
        </w:rPr>
        <w:t xml:space="preserve">, responsable la señorita Tracy </w:t>
      </w:r>
      <w:proofErr w:type="spellStart"/>
      <w:r w:rsidR="00F21C7C">
        <w:rPr>
          <w:rFonts w:ascii="Tahoma" w:hAnsi="Tahoma" w:cs="Tahoma"/>
        </w:rPr>
        <w:t>A</w:t>
      </w:r>
      <w:bookmarkStart w:id="0" w:name="_GoBack"/>
      <w:bookmarkEnd w:id="0"/>
      <w:r w:rsidR="00F21C7C">
        <w:rPr>
          <w:rFonts w:ascii="Tahoma" w:hAnsi="Tahoma" w:cs="Tahoma"/>
        </w:rPr>
        <w:t>maris</w:t>
      </w:r>
      <w:proofErr w:type="spellEnd"/>
      <w:r w:rsidR="00F21C7C">
        <w:rPr>
          <w:rFonts w:ascii="Tahoma" w:hAnsi="Tahoma" w:cs="Tahoma"/>
        </w:rPr>
        <w:t xml:space="preserve"> Arias, Recepción Piso 10</w:t>
      </w:r>
      <w:r w:rsidR="00883302">
        <w:rPr>
          <w:rFonts w:ascii="Tahoma" w:hAnsi="Tahoma" w:cs="Tahoma"/>
        </w:rPr>
        <w:t>.</w:t>
      </w:r>
    </w:p>
    <w:p w:rsidR="00883302" w:rsidRDefault="00883302" w:rsidP="003333FD">
      <w:pPr>
        <w:jc w:val="both"/>
        <w:rPr>
          <w:rFonts w:ascii="Tahoma" w:hAnsi="Tahoma" w:cs="Tahoma"/>
        </w:rPr>
      </w:pPr>
    </w:p>
    <w:p w:rsidR="00883302" w:rsidRDefault="00E3554A" w:rsidP="003333FD">
      <w:pPr>
        <w:jc w:val="both"/>
        <w:rPr>
          <w:rFonts w:ascii="Tahoma" w:hAnsi="Tahoma" w:cs="Tahoma"/>
        </w:rPr>
      </w:pPr>
      <w:r w:rsidRPr="00F21C7C">
        <w:rPr>
          <w:rFonts w:ascii="Tahoma" w:hAnsi="Tahoma" w:cs="Tahoma"/>
        </w:rPr>
        <w:t>En cuanto a l</w:t>
      </w:r>
      <w:r w:rsidR="00883302" w:rsidRPr="00F21C7C">
        <w:rPr>
          <w:rFonts w:ascii="Tahoma" w:hAnsi="Tahoma" w:cs="Tahoma"/>
        </w:rPr>
        <w:t xml:space="preserve">as consultas, inquietudes y todo lo relacionado con </w:t>
      </w:r>
      <w:r w:rsidR="00C33305" w:rsidRPr="00F21C7C">
        <w:rPr>
          <w:rFonts w:ascii="Tahoma" w:hAnsi="Tahoma" w:cs="Tahoma"/>
        </w:rPr>
        <w:t>la radicación de las</w:t>
      </w:r>
      <w:r w:rsidR="00883302" w:rsidRPr="00F21C7C">
        <w:rPr>
          <w:rFonts w:ascii="Tahoma" w:hAnsi="Tahoma" w:cs="Tahoma"/>
        </w:rPr>
        <w:t xml:space="preserve"> facturas electrónicas, se atenderán a través del </w:t>
      </w:r>
      <w:r w:rsidR="00C33305" w:rsidRPr="00F21C7C">
        <w:rPr>
          <w:rFonts w:ascii="Tahoma" w:hAnsi="Tahoma" w:cs="Tahoma"/>
        </w:rPr>
        <w:t>departamento quien realizó el proceso de negociación del servicio con el proveedor.</w:t>
      </w:r>
    </w:p>
    <w:p w:rsidR="008B2CA7" w:rsidRDefault="008B2CA7" w:rsidP="003333FD">
      <w:pPr>
        <w:jc w:val="both"/>
        <w:rPr>
          <w:rFonts w:ascii="Tahoma" w:hAnsi="Tahoma" w:cs="Tahoma"/>
        </w:rPr>
      </w:pPr>
    </w:p>
    <w:p w:rsidR="008B2CA7" w:rsidRDefault="008B2CA7" w:rsidP="003333FD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>Agrade</w:t>
      </w:r>
      <w:r w:rsidR="00B80DCE">
        <w:rPr>
          <w:rFonts w:ascii="Tahoma" w:hAnsi="Tahoma" w:cs="Tahoma"/>
        </w:rPr>
        <w:t>cemos</w:t>
      </w:r>
      <w:r>
        <w:rPr>
          <w:rFonts w:ascii="Tahoma" w:hAnsi="Tahoma" w:cs="Tahoma"/>
        </w:rPr>
        <w:t xml:space="preserve"> la atención al presente. </w:t>
      </w:r>
    </w:p>
    <w:p w:rsidR="00883302" w:rsidRDefault="00883302" w:rsidP="003333FD">
      <w:pPr>
        <w:jc w:val="both"/>
        <w:rPr>
          <w:rFonts w:ascii="Tahoma" w:hAnsi="Tahoma" w:cs="Tahoma"/>
        </w:rPr>
      </w:pPr>
    </w:p>
    <w:p w:rsidR="003333FD" w:rsidRPr="00FE6651" w:rsidRDefault="003333FD" w:rsidP="003333FD">
      <w:pPr>
        <w:jc w:val="both"/>
        <w:rPr>
          <w:rFonts w:ascii="Tahoma" w:hAnsi="Tahoma" w:cs="Tahoma"/>
        </w:rPr>
      </w:pPr>
      <w:r w:rsidRPr="00FE6651">
        <w:rPr>
          <w:rFonts w:ascii="Tahoma" w:hAnsi="Tahoma" w:cs="Tahoma"/>
        </w:rPr>
        <w:t>Cordialmente,</w:t>
      </w:r>
    </w:p>
    <w:p w:rsidR="003333FD" w:rsidRPr="00FE6651" w:rsidRDefault="003333FD" w:rsidP="003333FD">
      <w:pPr>
        <w:jc w:val="both"/>
        <w:rPr>
          <w:rFonts w:ascii="Tahoma" w:hAnsi="Tahoma" w:cs="Tahoma"/>
        </w:rPr>
      </w:pPr>
    </w:p>
    <w:p w:rsidR="003333FD" w:rsidRDefault="003333FD" w:rsidP="003333FD">
      <w:pPr>
        <w:jc w:val="both"/>
        <w:rPr>
          <w:rFonts w:ascii="Tahoma" w:hAnsi="Tahoma" w:cs="Tahoma"/>
          <w:b/>
        </w:rPr>
      </w:pPr>
      <w:r w:rsidRPr="00FE6651">
        <w:rPr>
          <w:rFonts w:ascii="Tahoma" w:hAnsi="Tahoma" w:cs="Tahoma"/>
          <w:b/>
        </w:rPr>
        <w:t>ORGANIZACIÓN CLINICA GENERAL DEL NORTE S.A.</w:t>
      </w:r>
    </w:p>
    <w:p w:rsidR="00471033" w:rsidRPr="00FE6651" w:rsidRDefault="00282F4C" w:rsidP="00CF160B">
      <w:pPr>
        <w:jc w:val="both"/>
        <w:rPr>
          <w:rFonts w:ascii="Tahoma" w:hAnsi="Tahoma" w:cs="Tahoma"/>
          <w:sz w:val="22"/>
          <w:szCs w:val="22"/>
        </w:rPr>
      </w:pPr>
      <w:proofErr w:type="spellStart"/>
      <w:r>
        <w:rPr>
          <w:rFonts w:ascii="Tahoma" w:hAnsi="Tahoma" w:cs="Tahoma"/>
          <w:b/>
        </w:rPr>
        <w:t>Nit</w:t>
      </w:r>
      <w:proofErr w:type="spellEnd"/>
      <w:r>
        <w:rPr>
          <w:rFonts w:ascii="Tahoma" w:hAnsi="Tahoma" w:cs="Tahoma"/>
          <w:b/>
        </w:rPr>
        <w:t>. 890.102.768 - 9</w:t>
      </w:r>
    </w:p>
    <w:sectPr w:rsidR="00471033" w:rsidRPr="00FE6651" w:rsidSect="003F48C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135" w:right="1701" w:bottom="1417" w:left="1418" w:header="284" w:footer="108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30E9" w:rsidRDefault="002D30E9" w:rsidP="003B6CCF">
      <w:r>
        <w:separator/>
      </w:r>
    </w:p>
  </w:endnote>
  <w:endnote w:type="continuationSeparator" w:id="0">
    <w:p w:rsidR="002D30E9" w:rsidRDefault="002D30E9" w:rsidP="003B6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60B" w:rsidRDefault="00CF160B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113" w:rsidRDefault="00DB0113" w:rsidP="00F23FCD">
    <w:pPr>
      <w:jc w:val="center"/>
      <w:rPr>
        <w:rFonts w:ascii="Arial" w:hAnsi="Arial" w:cs="Arial"/>
        <w:b/>
        <w:sz w:val="20"/>
        <w:szCs w:val="20"/>
      </w:rPr>
    </w:pPr>
  </w:p>
  <w:p w:rsidR="00F23FCD" w:rsidRPr="00DB0113" w:rsidRDefault="00F23FCD" w:rsidP="00F23FCD">
    <w:pPr>
      <w:jc w:val="center"/>
      <w:rPr>
        <w:rFonts w:ascii="Arial" w:hAnsi="Arial" w:cs="Arial"/>
        <w:b/>
        <w:sz w:val="20"/>
        <w:szCs w:val="20"/>
      </w:rPr>
    </w:pPr>
    <w:r w:rsidRPr="00DB0113">
      <w:rPr>
        <w:rFonts w:ascii="Arial" w:hAnsi="Arial" w:cs="Arial"/>
        <w:b/>
        <w:sz w:val="20"/>
        <w:szCs w:val="20"/>
      </w:rPr>
      <w:t>Carrera 48 No. 70 – 38 PBX</w:t>
    </w:r>
    <w:r w:rsidR="002E3981">
      <w:rPr>
        <w:rFonts w:ascii="Arial" w:hAnsi="Arial" w:cs="Arial"/>
        <w:b/>
        <w:sz w:val="20"/>
        <w:szCs w:val="20"/>
      </w:rPr>
      <w:t xml:space="preserve"> 309 1999 </w:t>
    </w:r>
    <w:r w:rsidRPr="00DB0113">
      <w:rPr>
        <w:rFonts w:ascii="Arial" w:hAnsi="Arial" w:cs="Arial"/>
        <w:b/>
        <w:sz w:val="20"/>
        <w:szCs w:val="20"/>
      </w:rPr>
      <w:t xml:space="preserve">Ext: </w:t>
    </w:r>
    <w:r w:rsidR="00273156">
      <w:rPr>
        <w:rFonts w:ascii="Arial" w:hAnsi="Arial" w:cs="Arial"/>
        <w:b/>
        <w:sz w:val="20"/>
        <w:szCs w:val="20"/>
      </w:rPr>
      <w:t>1</w:t>
    </w:r>
    <w:r w:rsidR="00C00951">
      <w:rPr>
        <w:rFonts w:ascii="Arial" w:hAnsi="Arial" w:cs="Arial"/>
        <w:b/>
        <w:sz w:val="20"/>
        <w:szCs w:val="20"/>
      </w:rPr>
      <w:t xml:space="preserve">1215 </w:t>
    </w:r>
    <w:r w:rsidR="002E3981">
      <w:rPr>
        <w:rFonts w:ascii="Arial" w:hAnsi="Arial" w:cs="Arial"/>
        <w:b/>
        <w:sz w:val="20"/>
        <w:szCs w:val="20"/>
      </w:rPr>
      <w:t xml:space="preserve">– </w:t>
    </w:r>
    <w:proofErr w:type="spellStart"/>
    <w:r w:rsidR="002E3981">
      <w:rPr>
        <w:rFonts w:ascii="Arial" w:hAnsi="Arial" w:cs="Arial"/>
        <w:b/>
        <w:sz w:val="20"/>
        <w:szCs w:val="20"/>
      </w:rPr>
      <w:t>Call</w:t>
    </w:r>
    <w:proofErr w:type="spellEnd"/>
    <w:r w:rsidR="002E3981">
      <w:rPr>
        <w:rFonts w:ascii="Arial" w:hAnsi="Arial" w:cs="Arial"/>
        <w:b/>
        <w:sz w:val="20"/>
        <w:szCs w:val="20"/>
      </w:rPr>
      <w:t xml:space="preserve"> Center: 3091666</w:t>
    </w:r>
  </w:p>
  <w:p w:rsidR="00F23FCD" w:rsidRPr="00DB0113" w:rsidRDefault="00F23FCD" w:rsidP="00F23FCD">
    <w:pPr>
      <w:jc w:val="center"/>
      <w:rPr>
        <w:rFonts w:ascii="Arial" w:hAnsi="Arial" w:cs="Arial"/>
        <w:b/>
        <w:sz w:val="20"/>
        <w:szCs w:val="20"/>
      </w:rPr>
    </w:pPr>
    <w:r w:rsidRPr="00DB0113">
      <w:rPr>
        <w:rFonts w:ascii="Arial" w:hAnsi="Arial" w:cs="Arial"/>
        <w:b/>
        <w:sz w:val="20"/>
        <w:szCs w:val="20"/>
      </w:rPr>
      <w:t>cgeneral@clinicageneraldelnorte.com</w:t>
    </w:r>
  </w:p>
  <w:p w:rsidR="00F23FCD" w:rsidRPr="00DB0113" w:rsidRDefault="00F23FCD" w:rsidP="00F23FCD">
    <w:pPr>
      <w:jc w:val="center"/>
      <w:rPr>
        <w:rFonts w:ascii="Arial" w:hAnsi="Arial" w:cs="Arial"/>
        <w:b/>
        <w:sz w:val="20"/>
        <w:szCs w:val="20"/>
      </w:rPr>
    </w:pPr>
    <w:r w:rsidRPr="00DB0113">
      <w:rPr>
        <w:rFonts w:ascii="Arial" w:hAnsi="Arial" w:cs="Arial"/>
        <w:b/>
        <w:sz w:val="20"/>
        <w:szCs w:val="20"/>
      </w:rPr>
      <w:t>Barranquilla – Colombia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60B" w:rsidRDefault="00CF160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30E9" w:rsidRDefault="002D30E9" w:rsidP="003B6CCF">
      <w:r>
        <w:separator/>
      </w:r>
    </w:p>
  </w:footnote>
  <w:footnote w:type="continuationSeparator" w:id="0">
    <w:p w:rsidR="002D30E9" w:rsidRDefault="002D30E9" w:rsidP="003B6C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33BE" w:rsidRDefault="009C33BE">
    <w:pPr>
      <w:pStyle w:val="Encabezado"/>
    </w:pPr>
    <w:r>
      <w:rPr>
        <w:noProof/>
        <w:lang w:eastAsia="es-CO"/>
      </w:rPr>
      <w:drawing>
        <wp:inline distT="0" distB="0" distL="0" distR="0">
          <wp:extent cx="5600700" cy="1295400"/>
          <wp:effectExtent l="19050" t="0" r="0" b="0"/>
          <wp:docPr id="1" name="Imagen 1" descr="D:\Trabajos 2011\Membrete CGN nuevo icontec\encabez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Trabajos 2011\Membrete CGN nuevo icontec\encabez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0700" cy="1295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  <w:lang w:eastAsia="es-CO"/>
      </w:rPr>
      <w:drawing>
        <wp:inline distT="0" distB="0" distL="0" distR="0">
          <wp:extent cx="5600700" cy="1295400"/>
          <wp:effectExtent l="19050" t="0" r="0" b="0"/>
          <wp:docPr id="2" name="Imagen 2" descr="D:\Trabajos 2011\Membrete CGN nuevo icontec\encabez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Trabajos 2011\Membrete CGN nuevo icontec\encabez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0700" cy="1295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9C33BE" w:rsidRDefault="009C33BE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33BE" w:rsidRDefault="001775FF" w:rsidP="004C48C4">
    <w:pPr>
      <w:pStyle w:val="Encabezado"/>
      <w:jc w:val="both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5386070</wp:posOffset>
          </wp:positionH>
          <wp:positionV relativeFrom="page">
            <wp:posOffset>190500</wp:posOffset>
          </wp:positionV>
          <wp:extent cx="899160" cy="1325245"/>
          <wp:effectExtent l="0" t="0" r="0" b="8255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S ICONTEC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160" cy="13252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66995">
      <w:rPr>
        <w:noProof/>
        <w:lang w:eastAsia="es-CO"/>
      </w:rPr>
      <w:drawing>
        <wp:inline distT="0" distB="0" distL="0" distR="0">
          <wp:extent cx="2201147" cy="1238250"/>
          <wp:effectExtent l="0" t="0" r="889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 CGN NIT -01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08125" cy="12421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71897">
      <w:rPr>
        <w:noProof/>
        <w:lang w:eastAsia="es-CO"/>
      </w:rPr>
      <w:t xml:space="preserve"> </w:t>
    </w:r>
  </w:p>
  <w:p w:rsidR="00527ACC" w:rsidRDefault="00527ACC" w:rsidP="00527ACC">
    <w:pPr>
      <w:pStyle w:val="Encabezado"/>
      <w:jc w:val="both"/>
      <w:rPr>
        <w:noProof/>
        <w:lang w:eastAsia="es-CO"/>
      </w:rPr>
    </w:pPr>
  </w:p>
  <w:p w:rsidR="009C33BE" w:rsidRPr="00DB0113" w:rsidRDefault="009C33BE" w:rsidP="004C48C4">
    <w:pPr>
      <w:pStyle w:val="Encabezado"/>
      <w:tabs>
        <w:tab w:val="clear" w:pos="8838"/>
        <w:tab w:val="right" w:pos="9072"/>
      </w:tabs>
      <w:ind w:left="-142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60B" w:rsidRDefault="00CF160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C57549"/>
    <w:multiLevelType w:val="multilevel"/>
    <w:tmpl w:val="8ED88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42590B"/>
    <w:multiLevelType w:val="hybridMultilevel"/>
    <w:tmpl w:val="E11EC6E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2232C"/>
    <w:multiLevelType w:val="hybridMultilevel"/>
    <w:tmpl w:val="04CC64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8C0684"/>
    <w:multiLevelType w:val="hybridMultilevel"/>
    <w:tmpl w:val="38DCB98C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83C"/>
    <w:rsid w:val="000035DD"/>
    <w:rsid w:val="00007641"/>
    <w:rsid w:val="00012143"/>
    <w:rsid w:val="0003152E"/>
    <w:rsid w:val="00034B32"/>
    <w:rsid w:val="00044B46"/>
    <w:rsid w:val="00051B47"/>
    <w:rsid w:val="00054725"/>
    <w:rsid w:val="00056857"/>
    <w:rsid w:val="000613FD"/>
    <w:rsid w:val="00063EB6"/>
    <w:rsid w:val="00065031"/>
    <w:rsid w:val="000669B9"/>
    <w:rsid w:val="000704C1"/>
    <w:rsid w:val="00070E44"/>
    <w:rsid w:val="00074870"/>
    <w:rsid w:val="00075BCE"/>
    <w:rsid w:val="00086BAB"/>
    <w:rsid w:val="0009061A"/>
    <w:rsid w:val="000A43AC"/>
    <w:rsid w:val="000A6059"/>
    <w:rsid w:val="000B5231"/>
    <w:rsid w:val="000B79B8"/>
    <w:rsid w:val="000C1037"/>
    <w:rsid w:val="000D26D1"/>
    <w:rsid w:val="000D5EDB"/>
    <w:rsid w:val="00110270"/>
    <w:rsid w:val="001135C2"/>
    <w:rsid w:val="001251AF"/>
    <w:rsid w:val="00137E15"/>
    <w:rsid w:val="0014255F"/>
    <w:rsid w:val="001438E4"/>
    <w:rsid w:val="00143B51"/>
    <w:rsid w:val="00145524"/>
    <w:rsid w:val="00145F37"/>
    <w:rsid w:val="00146A71"/>
    <w:rsid w:val="00147284"/>
    <w:rsid w:val="00152A29"/>
    <w:rsid w:val="00154FA1"/>
    <w:rsid w:val="001575C8"/>
    <w:rsid w:val="00172521"/>
    <w:rsid w:val="00173AF6"/>
    <w:rsid w:val="0017555E"/>
    <w:rsid w:val="001775FF"/>
    <w:rsid w:val="00180538"/>
    <w:rsid w:val="00183DE2"/>
    <w:rsid w:val="0018437B"/>
    <w:rsid w:val="00184D07"/>
    <w:rsid w:val="00192B0F"/>
    <w:rsid w:val="00193C3E"/>
    <w:rsid w:val="00197464"/>
    <w:rsid w:val="001A1110"/>
    <w:rsid w:val="001A494C"/>
    <w:rsid w:val="001A5E07"/>
    <w:rsid w:val="001B0C6E"/>
    <w:rsid w:val="001C0F26"/>
    <w:rsid w:val="001C40DF"/>
    <w:rsid w:val="001D30F8"/>
    <w:rsid w:val="001E000E"/>
    <w:rsid w:val="001E5901"/>
    <w:rsid w:val="001F0F4E"/>
    <w:rsid w:val="001F15C4"/>
    <w:rsid w:val="0020233E"/>
    <w:rsid w:val="002058A6"/>
    <w:rsid w:val="00205986"/>
    <w:rsid w:val="002161C4"/>
    <w:rsid w:val="00233214"/>
    <w:rsid w:val="00234752"/>
    <w:rsid w:val="0024047D"/>
    <w:rsid w:val="002429EE"/>
    <w:rsid w:val="00262BB5"/>
    <w:rsid w:val="00264727"/>
    <w:rsid w:val="0026739C"/>
    <w:rsid w:val="002675DE"/>
    <w:rsid w:val="00273156"/>
    <w:rsid w:val="00275F7F"/>
    <w:rsid w:val="00282F4C"/>
    <w:rsid w:val="00292AB1"/>
    <w:rsid w:val="002955F7"/>
    <w:rsid w:val="00297716"/>
    <w:rsid w:val="002A70CF"/>
    <w:rsid w:val="002B1AC4"/>
    <w:rsid w:val="002B1BBC"/>
    <w:rsid w:val="002C001B"/>
    <w:rsid w:val="002C1DEE"/>
    <w:rsid w:val="002C40EF"/>
    <w:rsid w:val="002C4FAD"/>
    <w:rsid w:val="002C7F2B"/>
    <w:rsid w:val="002D30E9"/>
    <w:rsid w:val="002E3981"/>
    <w:rsid w:val="002E7EC9"/>
    <w:rsid w:val="002F03D4"/>
    <w:rsid w:val="002F7B78"/>
    <w:rsid w:val="003047AC"/>
    <w:rsid w:val="0032493F"/>
    <w:rsid w:val="00330EA7"/>
    <w:rsid w:val="003333FD"/>
    <w:rsid w:val="00337B95"/>
    <w:rsid w:val="00347BFF"/>
    <w:rsid w:val="00351B7A"/>
    <w:rsid w:val="00366FC1"/>
    <w:rsid w:val="00371897"/>
    <w:rsid w:val="00377A3D"/>
    <w:rsid w:val="00380F5E"/>
    <w:rsid w:val="00380F60"/>
    <w:rsid w:val="00382599"/>
    <w:rsid w:val="00390EC5"/>
    <w:rsid w:val="00394071"/>
    <w:rsid w:val="003B1375"/>
    <w:rsid w:val="003B30FE"/>
    <w:rsid w:val="003B6CCF"/>
    <w:rsid w:val="003C683F"/>
    <w:rsid w:val="003D6F0A"/>
    <w:rsid w:val="003E3422"/>
    <w:rsid w:val="003E509D"/>
    <w:rsid w:val="003E5DE2"/>
    <w:rsid w:val="003F2878"/>
    <w:rsid w:val="003F48C4"/>
    <w:rsid w:val="003F7E1D"/>
    <w:rsid w:val="0040298D"/>
    <w:rsid w:val="00415033"/>
    <w:rsid w:val="00420048"/>
    <w:rsid w:val="00421E7A"/>
    <w:rsid w:val="00425B33"/>
    <w:rsid w:val="004457B6"/>
    <w:rsid w:val="004506D4"/>
    <w:rsid w:val="0045074C"/>
    <w:rsid w:val="0045554F"/>
    <w:rsid w:val="00456432"/>
    <w:rsid w:val="00460DAC"/>
    <w:rsid w:val="004626D4"/>
    <w:rsid w:val="00466E8A"/>
    <w:rsid w:val="00471033"/>
    <w:rsid w:val="0048683C"/>
    <w:rsid w:val="00495149"/>
    <w:rsid w:val="00497EB7"/>
    <w:rsid w:val="004A5602"/>
    <w:rsid w:val="004A7CF0"/>
    <w:rsid w:val="004B3395"/>
    <w:rsid w:val="004B5422"/>
    <w:rsid w:val="004C2CF9"/>
    <w:rsid w:val="004C48C4"/>
    <w:rsid w:val="004D3F2A"/>
    <w:rsid w:val="004E41EA"/>
    <w:rsid w:val="004F2B58"/>
    <w:rsid w:val="00513BC9"/>
    <w:rsid w:val="00515B8E"/>
    <w:rsid w:val="0052300D"/>
    <w:rsid w:val="005241E6"/>
    <w:rsid w:val="00527ACC"/>
    <w:rsid w:val="0053335A"/>
    <w:rsid w:val="005356EB"/>
    <w:rsid w:val="00537611"/>
    <w:rsid w:val="00543183"/>
    <w:rsid w:val="00543939"/>
    <w:rsid w:val="005454B1"/>
    <w:rsid w:val="00545F69"/>
    <w:rsid w:val="005479FD"/>
    <w:rsid w:val="00551368"/>
    <w:rsid w:val="0057739E"/>
    <w:rsid w:val="00584A72"/>
    <w:rsid w:val="00592E80"/>
    <w:rsid w:val="005948E5"/>
    <w:rsid w:val="00594D8C"/>
    <w:rsid w:val="005A544B"/>
    <w:rsid w:val="005A615C"/>
    <w:rsid w:val="005A6F5A"/>
    <w:rsid w:val="005A7729"/>
    <w:rsid w:val="005B089C"/>
    <w:rsid w:val="005B2298"/>
    <w:rsid w:val="005C09D3"/>
    <w:rsid w:val="005C4711"/>
    <w:rsid w:val="005C486D"/>
    <w:rsid w:val="005D511D"/>
    <w:rsid w:val="005D629F"/>
    <w:rsid w:val="005D6956"/>
    <w:rsid w:val="005E3630"/>
    <w:rsid w:val="005E7353"/>
    <w:rsid w:val="005F109C"/>
    <w:rsid w:val="005F2F8F"/>
    <w:rsid w:val="00600F59"/>
    <w:rsid w:val="00603214"/>
    <w:rsid w:val="006064DC"/>
    <w:rsid w:val="00606EFC"/>
    <w:rsid w:val="006217BD"/>
    <w:rsid w:val="006227AC"/>
    <w:rsid w:val="00622D8B"/>
    <w:rsid w:val="00622E56"/>
    <w:rsid w:val="00637313"/>
    <w:rsid w:val="006528E4"/>
    <w:rsid w:val="006565DE"/>
    <w:rsid w:val="00660438"/>
    <w:rsid w:val="00663F3C"/>
    <w:rsid w:val="00666A3B"/>
    <w:rsid w:val="00672696"/>
    <w:rsid w:val="00680F80"/>
    <w:rsid w:val="00682A10"/>
    <w:rsid w:val="0068428B"/>
    <w:rsid w:val="006A0057"/>
    <w:rsid w:val="006A3661"/>
    <w:rsid w:val="006A6AF8"/>
    <w:rsid w:val="006A78A3"/>
    <w:rsid w:val="006C2DC7"/>
    <w:rsid w:val="006C6D05"/>
    <w:rsid w:val="006C6DA0"/>
    <w:rsid w:val="006D5705"/>
    <w:rsid w:val="006D58C7"/>
    <w:rsid w:val="006D7CAA"/>
    <w:rsid w:val="006E192C"/>
    <w:rsid w:val="006E5CFF"/>
    <w:rsid w:val="006F28C5"/>
    <w:rsid w:val="006F652E"/>
    <w:rsid w:val="006F7720"/>
    <w:rsid w:val="00701056"/>
    <w:rsid w:val="007204D9"/>
    <w:rsid w:val="00737D55"/>
    <w:rsid w:val="007471E0"/>
    <w:rsid w:val="007553E4"/>
    <w:rsid w:val="00763232"/>
    <w:rsid w:val="00763BA9"/>
    <w:rsid w:val="00764588"/>
    <w:rsid w:val="00765078"/>
    <w:rsid w:val="00770A16"/>
    <w:rsid w:val="00774AC5"/>
    <w:rsid w:val="00775CAB"/>
    <w:rsid w:val="007829D1"/>
    <w:rsid w:val="00782D0A"/>
    <w:rsid w:val="007863AB"/>
    <w:rsid w:val="00795AA4"/>
    <w:rsid w:val="00796B7C"/>
    <w:rsid w:val="007A0A61"/>
    <w:rsid w:val="007A1458"/>
    <w:rsid w:val="007B201D"/>
    <w:rsid w:val="007B79D2"/>
    <w:rsid w:val="007C06E1"/>
    <w:rsid w:val="007C3715"/>
    <w:rsid w:val="007C39A7"/>
    <w:rsid w:val="007C59B5"/>
    <w:rsid w:val="007D1734"/>
    <w:rsid w:val="007D3CA8"/>
    <w:rsid w:val="007E0C84"/>
    <w:rsid w:val="007F273A"/>
    <w:rsid w:val="007F28D2"/>
    <w:rsid w:val="00804568"/>
    <w:rsid w:val="00805B74"/>
    <w:rsid w:val="008111DE"/>
    <w:rsid w:val="00811F8B"/>
    <w:rsid w:val="00820387"/>
    <w:rsid w:val="008252C5"/>
    <w:rsid w:val="00826B5E"/>
    <w:rsid w:val="00831904"/>
    <w:rsid w:val="00845A9E"/>
    <w:rsid w:val="00847552"/>
    <w:rsid w:val="008511F1"/>
    <w:rsid w:val="00862DCE"/>
    <w:rsid w:val="00865AD1"/>
    <w:rsid w:val="00882E89"/>
    <w:rsid w:val="00883302"/>
    <w:rsid w:val="00887831"/>
    <w:rsid w:val="00890361"/>
    <w:rsid w:val="0089205F"/>
    <w:rsid w:val="00895A5B"/>
    <w:rsid w:val="008A6101"/>
    <w:rsid w:val="008A6317"/>
    <w:rsid w:val="008B03A0"/>
    <w:rsid w:val="008B2CA7"/>
    <w:rsid w:val="008B4901"/>
    <w:rsid w:val="008B65FD"/>
    <w:rsid w:val="008C144E"/>
    <w:rsid w:val="008C7274"/>
    <w:rsid w:val="008D5CC1"/>
    <w:rsid w:val="008E3A24"/>
    <w:rsid w:val="008F5541"/>
    <w:rsid w:val="00900818"/>
    <w:rsid w:val="00904CCD"/>
    <w:rsid w:val="00904F23"/>
    <w:rsid w:val="00905102"/>
    <w:rsid w:val="00905AAA"/>
    <w:rsid w:val="009101EB"/>
    <w:rsid w:val="00922296"/>
    <w:rsid w:val="009347B0"/>
    <w:rsid w:val="00942FD1"/>
    <w:rsid w:val="00952073"/>
    <w:rsid w:val="00953607"/>
    <w:rsid w:val="00954BEA"/>
    <w:rsid w:val="00960C1E"/>
    <w:rsid w:val="00965FB6"/>
    <w:rsid w:val="00973046"/>
    <w:rsid w:val="0098156F"/>
    <w:rsid w:val="009866F0"/>
    <w:rsid w:val="00994E60"/>
    <w:rsid w:val="009A1A23"/>
    <w:rsid w:val="009A598E"/>
    <w:rsid w:val="009B0C10"/>
    <w:rsid w:val="009B5DA6"/>
    <w:rsid w:val="009B72F8"/>
    <w:rsid w:val="009C2EE5"/>
    <w:rsid w:val="009C33BE"/>
    <w:rsid w:val="009C6F4F"/>
    <w:rsid w:val="009D4FF3"/>
    <w:rsid w:val="009D7B73"/>
    <w:rsid w:val="009E0A43"/>
    <w:rsid w:val="009E36AF"/>
    <w:rsid w:val="009E495A"/>
    <w:rsid w:val="009E7312"/>
    <w:rsid w:val="009F2BD7"/>
    <w:rsid w:val="009F392C"/>
    <w:rsid w:val="00A12714"/>
    <w:rsid w:val="00A20C99"/>
    <w:rsid w:val="00A27711"/>
    <w:rsid w:val="00A33AB0"/>
    <w:rsid w:val="00A35084"/>
    <w:rsid w:val="00A36DDA"/>
    <w:rsid w:val="00A41FC9"/>
    <w:rsid w:val="00A42E39"/>
    <w:rsid w:val="00A44548"/>
    <w:rsid w:val="00A44F53"/>
    <w:rsid w:val="00A475B8"/>
    <w:rsid w:val="00A47D0E"/>
    <w:rsid w:val="00A50534"/>
    <w:rsid w:val="00A545BB"/>
    <w:rsid w:val="00A55342"/>
    <w:rsid w:val="00A56254"/>
    <w:rsid w:val="00A6412F"/>
    <w:rsid w:val="00A7374D"/>
    <w:rsid w:val="00A76BD8"/>
    <w:rsid w:val="00A77A00"/>
    <w:rsid w:val="00A91005"/>
    <w:rsid w:val="00A934FE"/>
    <w:rsid w:val="00AA4B61"/>
    <w:rsid w:val="00AA5F6A"/>
    <w:rsid w:val="00AB6FA0"/>
    <w:rsid w:val="00AC15DB"/>
    <w:rsid w:val="00AC3DC3"/>
    <w:rsid w:val="00AC5085"/>
    <w:rsid w:val="00AC5C12"/>
    <w:rsid w:val="00AC7CF2"/>
    <w:rsid w:val="00AD0966"/>
    <w:rsid w:val="00AE2F96"/>
    <w:rsid w:val="00AF4484"/>
    <w:rsid w:val="00B04628"/>
    <w:rsid w:val="00B13713"/>
    <w:rsid w:val="00B17070"/>
    <w:rsid w:val="00B51335"/>
    <w:rsid w:val="00B51C42"/>
    <w:rsid w:val="00B526B8"/>
    <w:rsid w:val="00B80DCE"/>
    <w:rsid w:val="00B8219C"/>
    <w:rsid w:val="00B9106E"/>
    <w:rsid w:val="00B93742"/>
    <w:rsid w:val="00BA338A"/>
    <w:rsid w:val="00BA6031"/>
    <w:rsid w:val="00BA693B"/>
    <w:rsid w:val="00BC5C4E"/>
    <w:rsid w:val="00BC76EE"/>
    <w:rsid w:val="00BC794A"/>
    <w:rsid w:val="00BD2A59"/>
    <w:rsid w:val="00BD613C"/>
    <w:rsid w:val="00BD6676"/>
    <w:rsid w:val="00BE3413"/>
    <w:rsid w:val="00BE4407"/>
    <w:rsid w:val="00C00951"/>
    <w:rsid w:val="00C04A01"/>
    <w:rsid w:val="00C06500"/>
    <w:rsid w:val="00C267A2"/>
    <w:rsid w:val="00C26839"/>
    <w:rsid w:val="00C33305"/>
    <w:rsid w:val="00C41862"/>
    <w:rsid w:val="00C46520"/>
    <w:rsid w:val="00C46588"/>
    <w:rsid w:val="00C51527"/>
    <w:rsid w:val="00C519C1"/>
    <w:rsid w:val="00C54321"/>
    <w:rsid w:val="00C77B56"/>
    <w:rsid w:val="00C90BC2"/>
    <w:rsid w:val="00C97725"/>
    <w:rsid w:val="00CA11EA"/>
    <w:rsid w:val="00CA43AC"/>
    <w:rsid w:val="00CA577D"/>
    <w:rsid w:val="00CB2EEA"/>
    <w:rsid w:val="00CB45A6"/>
    <w:rsid w:val="00CB48C2"/>
    <w:rsid w:val="00CB532D"/>
    <w:rsid w:val="00CC0C0A"/>
    <w:rsid w:val="00CC315B"/>
    <w:rsid w:val="00CD09DD"/>
    <w:rsid w:val="00CD3764"/>
    <w:rsid w:val="00CE06D8"/>
    <w:rsid w:val="00CE29B7"/>
    <w:rsid w:val="00CE52DE"/>
    <w:rsid w:val="00CF14DE"/>
    <w:rsid w:val="00CF160B"/>
    <w:rsid w:val="00CF2407"/>
    <w:rsid w:val="00CF34EA"/>
    <w:rsid w:val="00D000C8"/>
    <w:rsid w:val="00D01A4B"/>
    <w:rsid w:val="00D107A0"/>
    <w:rsid w:val="00D15648"/>
    <w:rsid w:val="00D21809"/>
    <w:rsid w:val="00D34057"/>
    <w:rsid w:val="00D5174E"/>
    <w:rsid w:val="00D51D47"/>
    <w:rsid w:val="00D62083"/>
    <w:rsid w:val="00D73B59"/>
    <w:rsid w:val="00D74D86"/>
    <w:rsid w:val="00D765A3"/>
    <w:rsid w:val="00D8335F"/>
    <w:rsid w:val="00DA2BC0"/>
    <w:rsid w:val="00DA3621"/>
    <w:rsid w:val="00DA5998"/>
    <w:rsid w:val="00DB0113"/>
    <w:rsid w:val="00DB08F8"/>
    <w:rsid w:val="00DB4ABA"/>
    <w:rsid w:val="00DC1239"/>
    <w:rsid w:val="00DD1DB1"/>
    <w:rsid w:val="00DD37B5"/>
    <w:rsid w:val="00DD4776"/>
    <w:rsid w:val="00DE3C38"/>
    <w:rsid w:val="00DE422C"/>
    <w:rsid w:val="00DF0B26"/>
    <w:rsid w:val="00DF546A"/>
    <w:rsid w:val="00E012B0"/>
    <w:rsid w:val="00E13E50"/>
    <w:rsid w:val="00E31544"/>
    <w:rsid w:val="00E33BD5"/>
    <w:rsid w:val="00E3554A"/>
    <w:rsid w:val="00E37042"/>
    <w:rsid w:val="00E42A40"/>
    <w:rsid w:val="00E44D91"/>
    <w:rsid w:val="00E52F26"/>
    <w:rsid w:val="00E5645F"/>
    <w:rsid w:val="00E664C6"/>
    <w:rsid w:val="00E66995"/>
    <w:rsid w:val="00E70ABC"/>
    <w:rsid w:val="00E875A8"/>
    <w:rsid w:val="00E9334C"/>
    <w:rsid w:val="00E9629E"/>
    <w:rsid w:val="00EB16E9"/>
    <w:rsid w:val="00EB6EC1"/>
    <w:rsid w:val="00ED74B3"/>
    <w:rsid w:val="00EE03F7"/>
    <w:rsid w:val="00EE5D71"/>
    <w:rsid w:val="00EF643D"/>
    <w:rsid w:val="00F01C1A"/>
    <w:rsid w:val="00F03FE2"/>
    <w:rsid w:val="00F21C7C"/>
    <w:rsid w:val="00F23FCD"/>
    <w:rsid w:val="00F31DA7"/>
    <w:rsid w:val="00F3612E"/>
    <w:rsid w:val="00F411CA"/>
    <w:rsid w:val="00F41E2E"/>
    <w:rsid w:val="00F46FD9"/>
    <w:rsid w:val="00F55FD0"/>
    <w:rsid w:val="00F64A75"/>
    <w:rsid w:val="00F718EB"/>
    <w:rsid w:val="00F71A62"/>
    <w:rsid w:val="00F75407"/>
    <w:rsid w:val="00F75910"/>
    <w:rsid w:val="00F839FB"/>
    <w:rsid w:val="00F83BA1"/>
    <w:rsid w:val="00F90873"/>
    <w:rsid w:val="00FB5FD4"/>
    <w:rsid w:val="00FC319E"/>
    <w:rsid w:val="00FC5242"/>
    <w:rsid w:val="00FC6B3C"/>
    <w:rsid w:val="00FC7B4A"/>
    <w:rsid w:val="00FD31C4"/>
    <w:rsid w:val="00FD4A64"/>
    <w:rsid w:val="00FE6651"/>
    <w:rsid w:val="00FE6C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D7EFDE5-7525-48BD-BF14-9905F3C91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7831"/>
    <w:pPr>
      <w:spacing w:after="0" w:line="240" w:lineRule="auto"/>
    </w:pPr>
    <w:rPr>
      <w:rFonts w:ascii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2B1BBC"/>
    <w:pPr>
      <w:keepNext/>
      <w:jc w:val="center"/>
      <w:outlineLvl w:val="0"/>
    </w:pPr>
    <w:rPr>
      <w:rFonts w:ascii="Arial" w:eastAsia="Times New Roman" w:hAnsi="Arial"/>
      <w:b/>
      <w:szCs w:val="20"/>
      <w:lang w:eastAsia="de-DE"/>
    </w:rPr>
  </w:style>
  <w:style w:type="paragraph" w:styleId="Ttulo2">
    <w:name w:val="heading 2"/>
    <w:basedOn w:val="Normal"/>
    <w:next w:val="Normal"/>
    <w:link w:val="Ttulo2Car"/>
    <w:unhideWhenUsed/>
    <w:qFormat/>
    <w:rsid w:val="002B1BBC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es-ES_tradnl" w:eastAsia="de-DE"/>
    </w:rPr>
  </w:style>
  <w:style w:type="paragraph" w:styleId="Ttulo3">
    <w:name w:val="heading 3"/>
    <w:basedOn w:val="Normal"/>
    <w:next w:val="Normal"/>
    <w:link w:val="Ttulo3Car"/>
    <w:unhideWhenUsed/>
    <w:qFormat/>
    <w:rsid w:val="002B1BBC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es-ES_tradnl" w:eastAsia="de-D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B6CCF"/>
    <w:pPr>
      <w:tabs>
        <w:tab w:val="center" w:pos="4419"/>
        <w:tab w:val="right" w:pos="8838"/>
      </w:tabs>
    </w:pPr>
    <w:rPr>
      <w:rFonts w:asciiTheme="minorHAnsi" w:hAnsiTheme="minorHAnsi" w:cstheme="minorBidi"/>
      <w:sz w:val="22"/>
      <w:szCs w:val="22"/>
      <w:lang w:val="es-CO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3B6CCF"/>
  </w:style>
  <w:style w:type="paragraph" w:styleId="Piedepgina">
    <w:name w:val="footer"/>
    <w:basedOn w:val="Normal"/>
    <w:link w:val="PiedepginaCar"/>
    <w:uiPriority w:val="99"/>
    <w:unhideWhenUsed/>
    <w:rsid w:val="003B6CCF"/>
    <w:pPr>
      <w:tabs>
        <w:tab w:val="center" w:pos="4419"/>
        <w:tab w:val="right" w:pos="8838"/>
      </w:tabs>
    </w:pPr>
    <w:rPr>
      <w:rFonts w:asciiTheme="minorHAnsi" w:hAnsiTheme="minorHAnsi" w:cstheme="minorBidi"/>
      <w:sz w:val="22"/>
      <w:szCs w:val="22"/>
      <w:lang w:val="es-CO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B6CCF"/>
  </w:style>
  <w:style w:type="paragraph" w:styleId="Textodeglobo">
    <w:name w:val="Balloon Text"/>
    <w:basedOn w:val="Normal"/>
    <w:link w:val="TextodegloboCar"/>
    <w:uiPriority w:val="99"/>
    <w:semiHidden/>
    <w:unhideWhenUsed/>
    <w:rsid w:val="003B6CCF"/>
    <w:rPr>
      <w:rFonts w:ascii="Tahoma" w:hAnsi="Tahoma" w:cs="Tahoma"/>
      <w:sz w:val="16"/>
      <w:szCs w:val="16"/>
      <w:lang w:val="es-CO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6CC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666A3B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D5174E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  <w:szCs w:val="22"/>
      <w:lang w:val="es-CO" w:eastAsia="en-US"/>
    </w:rPr>
  </w:style>
  <w:style w:type="table" w:styleId="Tablaconcuadrcula">
    <w:name w:val="Table Grid"/>
    <w:basedOn w:val="Tablanormal"/>
    <w:uiPriority w:val="59"/>
    <w:rsid w:val="003B30F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inespaciado">
    <w:name w:val="No Spacing"/>
    <w:uiPriority w:val="1"/>
    <w:qFormat/>
    <w:rsid w:val="00F01C1A"/>
    <w:pPr>
      <w:spacing w:after="0" w:line="240" w:lineRule="auto"/>
    </w:pPr>
    <w:rPr>
      <w:rFonts w:ascii="Times New Roman" w:hAnsi="Times New Roman" w:cs="Times New Roman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rsid w:val="002B1BBC"/>
    <w:rPr>
      <w:rFonts w:ascii="Arial" w:eastAsia="Times New Roman" w:hAnsi="Arial" w:cs="Times New Roman"/>
      <w:b/>
      <w:sz w:val="24"/>
      <w:szCs w:val="20"/>
      <w:lang w:val="es-ES" w:eastAsia="de-DE"/>
    </w:rPr>
  </w:style>
  <w:style w:type="character" w:customStyle="1" w:styleId="Ttulo2Car">
    <w:name w:val="Título 2 Car"/>
    <w:basedOn w:val="Fuentedeprrafopredeter"/>
    <w:link w:val="Ttulo2"/>
    <w:rsid w:val="002B1BBC"/>
    <w:rPr>
      <w:rFonts w:ascii="Cambria" w:eastAsia="Times New Roman" w:hAnsi="Cambria" w:cs="Times New Roman"/>
      <w:b/>
      <w:bCs/>
      <w:i/>
      <w:iCs/>
      <w:sz w:val="28"/>
      <w:szCs w:val="28"/>
      <w:lang w:val="es-ES_tradnl" w:eastAsia="de-DE"/>
    </w:rPr>
  </w:style>
  <w:style w:type="character" w:customStyle="1" w:styleId="Ttulo3Car">
    <w:name w:val="Título 3 Car"/>
    <w:basedOn w:val="Fuentedeprrafopredeter"/>
    <w:link w:val="Ttulo3"/>
    <w:rsid w:val="002B1BBC"/>
    <w:rPr>
      <w:rFonts w:ascii="Cambria" w:eastAsia="Times New Roman" w:hAnsi="Cambria" w:cs="Times New Roman"/>
      <w:b/>
      <w:bCs/>
      <w:sz w:val="26"/>
      <w:szCs w:val="26"/>
      <w:lang w:val="es-ES_tradnl" w:eastAsia="de-DE"/>
    </w:rPr>
  </w:style>
  <w:style w:type="paragraph" w:styleId="Textoindependiente">
    <w:name w:val="Body Text"/>
    <w:basedOn w:val="Normal"/>
    <w:link w:val="TextoindependienteCar"/>
    <w:rsid w:val="002B1BBC"/>
    <w:pPr>
      <w:jc w:val="both"/>
    </w:pPr>
    <w:rPr>
      <w:rFonts w:ascii="Arial" w:eastAsia="Times New Roman" w:hAnsi="Arial"/>
      <w:sz w:val="28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2B1BBC"/>
    <w:rPr>
      <w:rFonts w:ascii="Arial" w:eastAsia="Times New Roman" w:hAnsi="Arial" w:cs="Times New Roman"/>
      <w:sz w:val="28"/>
      <w:szCs w:val="20"/>
      <w:lang w:val="es-ES" w:eastAsia="es-ES"/>
    </w:rPr>
  </w:style>
  <w:style w:type="paragraph" w:styleId="Textoindependiente2">
    <w:name w:val="Body Text 2"/>
    <w:basedOn w:val="Normal"/>
    <w:link w:val="Textoindependiente2Car"/>
    <w:rsid w:val="002B1BBC"/>
    <w:pPr>
      <w:spacing w:after="120" w:line="480" w:lineRule="auto"/>
    </w:pPr>
    <w:rPr>
      <w:rFonts w:ascii="Arial" w:eastAsia="Times" w:hAnsi="Arial"/>
      <w:szCs w:val="20"/>
      <w:lang w:val="es-ES_tradnl" w:eastAsia="de-DE"/>
    </w:rPr>
  </w:style>
  <w:style w:type="character" w:customStyle="1" w:styleId="Textoindependiente2Car">
    <w:name w:val="Texto independiente 2 Car"/>
    <w:basedOn w:val="Fuentedeprrafopredeter"/>
    <w:link w:val="Textoindependiente2"/>
    <w:rsid w:val="002B1BBC"/>
    <w:rPr>
      <w:rFonts w:ascii="Arial" w:eastAsia="Times" w:hAnsi="Arial" w:cs="Times New Roman"/>
      <w:sz w:val="24"/>
      <w:szCs w:val="20"/>
      <w:lang w:val="es-ES_tradnl" w:eastAsia="de-DE"/>
    </w:rPr>
  </w:style>
  <w:style w:type="paragraph" w:styleId="NormalWeb">
    <w:name w:val="Normal (Web)"/>
    <w:basedOn w:val="Normal"/>
    <w:uiPriority w:val="99"/>
    <w:rsid w:val="002B1BBC"/>
    <w:pPr>
      <w:spacing w:before="100" w:beforeAutospacing="1" w:after="100" w:afterAutospacing="1"/>
    </w:pPr>
    <w:rPr>
      <w:rFonts w:eastAsia="Times New Roman"/>
      <w:color w:val="000000"/>
    </w:rPr>
  </w:style>
  <w:style w:type="paragraph" w:styleId="Sangradetextonormal">
    <w:name w:val="Body Text Indent"/>
    <w:basedOn w:val="Normal"/>
    <w:link w:val="SangradetextonormalCar"/>
    <w:rsid w:val="002B1BBC"/>
    <w:pPr>
      <w:spacing w:after="120"/>
      <w:ind w:left="283"/>
    </w:pPr>
    <w:rPr>
      <w:rFonts w:eastAsia="Times New Roman"/>
    </w:rPr>
  </w:style>
  <w:style w:type="character" w:customStyle="1" w:styleId="SangradetextonormalCar">
    <w:name w:val="Sangría de texto normal Car"/>
    <w:basedOn w:val="Fuentedeprrafopredeter"/>
    <w:link w:val="Sangradetextonormal"/>
    <w:rsid w:val="002B1BB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uesto">
    <w:name w:val="Title"/>
    <w:basedOn w:val="Normal"/>
    <w:link w:val="PuestoCar"/>
    <w:qFormat/>
    <w:rsid w:val="002B1BBC"/>
    <w:pPr>
      <w:jc w:val="center"/>
    </w:pPr>
    <w:rPr>
      <w:rFonts w:ascii="Arial" w:eastAsia="Times New Roman" w:hAnsi="Arial" w:cs="Arial"/>
      <w:b/>
      <w:bCs/>
      <w:sz w:val="22"/>
      <w:u w:val="single"/>
      <w:lang w:val="es-CO"/>
    </w:rPr>
  </w:style>
  <w:style w:type="character" w:customStyle="1" w:styleId="PuestoCar">
    <w:name w:val="Puesto Car"/>
    <w:basedOn w:val="Fuentedeprrafopredeter"/>
    <w:link w:val="Puesto"/>
    <w:rsid w:val="002B1BBC"/>
    <w:rPr>
      <w:rFonts w:ascii="Arial" w:eastAsia="Times New Roman" w:hAnsi="Arial" w:cs="Arial"/>
      <w:b/>
      <w:bCs/>
      <w:szCs w:val="24"/>
      <w:u w:val="single"/>
      <w:lang w:eastAsia="es-ES"/>
    </w:rPr>
  </w:style>
  <w:style w:type="paragraph" w:customStyle="1" w:styleId="Default">
    <w:name w:val="Default"/>
    <w:rsid w:val="002B1BB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s-ES" w:eastAsia="es-ES"/>
    </w:rPr>
  </w:style>
  <w:style w:type="character" w:customStyle="1" w:styleId="baj">
    <w:name w:val="b_aj"/>
    <w:basedOn w:val="Fuentedeprrafopredeter"/>
    <w:rsid w:val="00070E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6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890102768_cuentasdesalud@factureinbox.co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tesoreria8@clinicageneraldelnorte.com" TargetMode="Externa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ejecutivam1\Escritorio\Membrete%202012%20V2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C296E2-9AB0-4E30-8180-196C82569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2012 V2</Template>
  <TotalTime>0</TotalTime>
  <Pages>1</Pages>
  <Words>273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JJsystem</Company>
  <LinksUpToDate>false</LinksUpToDate>
  <CharactersWithSpaces>1774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Ejecutiva Mercadeo 1 OCGN</dc:creator>
  <cp:lastModifiedBy>Cuentas de Salud 20 OCGN</cp:lastModifiedBy>
  <cp:revision>2</cp:revision>
  <cp:lastPrinted>2020-12-10T17:50:00Z</cp:lastPrinted>
  <dcterms:created xsi:type="dcterms:W3CDTF">2022-09-08T20:40:00Z</dcterms:created>
  <dcterms:modified xsi:type="dcterms:W3CDTF">2022-09-08T20:40:00Z</dcterms:modified>
</cp:coreProperties>
</file>